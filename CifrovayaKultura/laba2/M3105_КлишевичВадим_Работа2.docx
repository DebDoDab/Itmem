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53BE6A" w14:textId="77777777" w:rsidR="008A664A" w:rsidRPr="008A664A" w:rsidRDefault="00E6573E" w:rsidP="00DC19B7">
      <w:pPr>
        <w:pStyle w:val="3-"/>
        <w:jc w:val="center"/>
      </w:pPr>
      <w:bookmarkStart w:id="0" w:name="_Toc462041054"/>
      <w:bookmarkStart w:id="1" w:name="_Toc462043302"/>
      <w:bookmarkStart w:id="2" w:name="_Toc524015345"/>
      <w:bookmarkStart w:id="3" w:name="_Toc524027985"/>
      <w:r w:rsidRPr="008A664A">
        <w:t xml:space="preserve">МИНИСТЕРСТВО </w:t>
      </w:r>
      <w:r w:rsidR="000C0F63" w:rsidRPr="008A664A">
        <w:t xml:space="preserve">НАУКИ </w:t>
      </w:r>
      <w:r w:rsidR="008A664A" w:rsidRPr="008A664A">
        <w:t xml:space="preserve">И ВЫСШЕГО ОБРАЗОВАНИЯ </w:t>
      </w:r>
      <w:r w:rsidR="000C0F63" w:rsidRPr="008A664A">
        <w:t>РОССИЙСКОЙ ФЕДЕРАЦИИ</w:t>
      </w:r>
    </w:p>
    <w:bookmarkEnd w:id="0"/>
    <w:bookmarkEnd w:id="1"/>
    <w:bookmarkEnd w:id="2"/>
    <w:bookmarkEnd w:id="3"/>
    <w:p w14:paraId="74BCBE5F" w14:textId="77777777" w:rsidR="00DC19B7" w:rsidRDefault="00DC19B7" w:rsidP="008A664A">
      <w:pPr>
        <w:pStyle w:val="3-"/>
        <w:jc w:val="center"/>
      </w:pPr>
      <w:r>
        <w:t>Федеральное государственное автономное образовательное учреждение высшего образования</w:t>
      </w:r>
    </w:p>
    <w:p w14:paraId="07E048DD" w14:textId="77777777" w:rsidR="00E6573E" w:rsidRPr="008A664A" w:rsidRDefault="00E6573E" w:rsidP="008A664A">
      <w:pPr>
        <w:pStyle w:val="3-"/>
        <w:jc w:val="center"/>
      </w:pPr>
      <w:r w:rsidRPr="008A664A">
        <w:t xml:space="preserve">Санкт-Петербургский национальный </w:t>
      </w:r>
      <w:r w:rsidR="000C0F63" w:rsidRPr="008A664A">
        <w:t>исследовательский университет</w:t>
      </w:r>
      <w:r w:rsidR="000C0F63" w:rsidRPr="008A664A">
        <w:br/>
      </w:r>
      <w:r w:rsidRPr="008A664A">
        <w:t>инф</w:t>
      </w:r>
      <w:r w:rsidR="000C0F63" w:rsidRPr="008A664A">
        <w:t>ормационных технологий, механики</w:t>
      </w:r>
      <w:r w:rsidRPr="008A664A">
        <w:t xml:space="preserve"> и оптики</w:t>
      </w:r>
    </w:p>
    <w:p w14:paraId="4257ED9F" w14:textId="77777777" w:rsidR="008A664A" w:rsidRPr="008A664A" w:rsidRDefault="008A664A" w:rsidP="008A664A">
      <w:pPr>
        <w:pStyle w:val="3-"/>
        <w:jc w:val="center"/>
      </w:pPr>
      <w:r w:rsidRPr="008A664A">
        <w:t>Мегафакультет трансляционных информационных технологий</w:t>
      </w:r>
    </w:p>
    <w:p w14:paraId="4243D476" w14:textId="77777777" w:rsidR="008C7FB4" w:rsidRPr="008A664A" w:rsidRDefault="008C7FB4" w:rsidP="008A664A">
      <w:pPr>
        <w:pStyle w:val="3-"/>
        <w:jc w:val="center"/>
      </w:pPr>
      <w:r w:rsidRPr="008A664A">
        <w:t>Факультет информационных технологий и программирования</w:t>
      </w:r>
    </w:p>
    <w:p w14:paraId="3F3A9BB1" w14:textId="77777777" w:rsidR="008C7FB4" w:rsidRPr="009D551E" w:rsidRDefault="008C7FB4" w:rsidP="008A664A">
      <w:pPr>
        <w:pStyle w:val="2-"/>
        <w:jc w:val="center"/>
        <w:rPr>
          <w:lang w:val="en-US"/>
        </w:rPr>
      </w:pPr>
      <w:r>
        <w:t xml:space="preserve">Лабораторная работа № </w:t>
      </w:r>
      <w:r w:rsidR="009D551E">
        <w:rPr>
          <w:lang w:val="en-US"/>
        </w:rPr>
        <w:t>2</w:t>
      </w:r>
    </w:p>
    <w:p w14:paraId="4673B38F" w14:textId="77777777" w:rsidR="008A664A" w:rsidRPr="00DC574A" w:rsidRDefault="008A664A" w:rsidP="008A664A">
      <w:pPr>
        <w:pStyle w:val="2-"/>
        <w:jc w:val="center"/>
      </w:pPr>
      <w:r>
        <w:t>По дисциплине «Введение в цифровую культуру и программирование»</w:t>
      </w:r>
    </w:p>
    <w:p w14:paraId="5FBC621E" w14:textId="77777777" w:rsidR="008C7FB4" w:rsidRPr="009D551E" w:rsidRDefault="009D551E" w:rsidP="008A664A">
      <w:pPr>
        <w:pStyle w:val="2-"/>
        <w:spacing w:before="240" w:after="2000" w:line="720" w:lineRule="auto"/>
        <w:jc w:val="center"/>
        <w:rPr>
          <w:i/>
        </w:rPr>
      </w:pPr>
      <w:r>
        <w:t>Эффективное кодирование</w:t>
      </w:r>
    </w:p>
    <w:p w14:paraId="590D0BB0" w14:textId="77777777" w:rsidR="008C7FB4" w:rsidRPr="008A664A" w:rsidRDefault="008C7FB4" w:rsidP="00D824F6">
      <w:pPr>
        <w:pStyle w:val="a0"/>
        <w:spacing w:after="360"/>
        <w:ind w:left="5659" w:firstLine="0"/>
        <w:jc w:val="left"/>
      </w:pPr>
      <w:r w:rsidRPr="008A664A">
        <w:t>Выполн</w:t>
      </w:r>
      <w:r w:rsidR="008A664A" w:rsidRPr="008A664A">
        <w:t>и</w:t>
      </w:r>
      <w:r w:rsidRPr="008A664A">
        <w:t>л студент группы № M31</w:t>
      </w:r>
      <w:r w:rsidR="000C0F63" w:rsidRPr="008A664A">
        <w:t>0</w:t>
      </w:r>
      <w:r w:rsidR="008A664A" w:rsidRPr="008A664A">
        <w:t>5</w:t>
      </w:r>
      <w:r w:rsidRPr="008A664A">
        <w:t>:</w:t>
      </w:r>
      <w:r w:rsidR="00904B5C" w:rsidRPr="008A664A">
        <w:br/>
      </w:r>
      <w:r w:rsidR="008A664A" w:rsidRPr="008A664A">
        <w:t>Клишевич Вадим Александрович</w:t>
      </w:r>
    </w:p>
    <w:p w14:paraId="64864344" w14:textId="77777777" w:rsidR="008C7FB4" w:rsidRDefault="000C0F63" w:rsidP="00D824F6">
      <w:pPr>
        <w:pStyle w:val="a0"/>
        <w:spacing w:after="3600"/>
        <w:ind w:left="5659" w:firstLine="0"/>
        <w:jc w:val="left"/>
      </w:pPr>
      <w:r w:rsidRPr="008A664A">
        <w:t>Проверил</w:t>
      </w:r>
      <w:r w:rsidR="00904B5C" w:rsidRPr="008A664A">
        <w:br/>
      </w:r>
      <w:r w:rsidRPr="008A664A">
        <w:t>Хлопотов Максим Валерьевич</w:t>
      </w:r>
    </w:p>
    <w:p w14:paraId="0DCF69DD" w14:textId="77777777" w:rsidR="00D824F6" w:rsidRDefault="00D824F6" w:rsidP="00D824F6">
      <w:pPr>
        <w:pStyle w:val="a3"/>
      </w:pPr>
      <w:r>
        <w:t>САНКТ-ПЕТЕРБУРГ</w:t>
      </w:r>
    </w:p>
    <w:p w14:paraId="691CF4D0" w14:textId="77777777" w:rsidR="009D551E" w:rsidRDefault="00D824F6" w:rsidP="00D824F6">
      <w:pPr>
        <w:pStyle w:val="a3"/>
      </w:pPr>
      <w:r>
        <w:t>2019</w:t>
      </w:r>
    </w:p>
    <w:p w14:paraId="16E8ABE1" w14:textId="77777777" w:rsidR="009D551E" w:rsidRDefault="009D551E">
      <w:pPr>
        <w:spacing w:after="200" w:line="276" w:lineRule="auto"/>
        <w:rPr>
          <w:i/>
          <w:sz w:val="22"/>
        </w:rPr>
      </w:pPr>
      <w:r>
        <w:br w:type="page"/>
      </w:r>
    </w:p>
    <w:p w14:paraId="771681D2" w14:textId="77777777" w:rsidR="009D551E" w:rsidRDefault="009D551E" w:rsidP="009D551E">
      <w:pPr>
        <w:pStyle w:val="a3"/>
        <w:keepNext/>
      </w:pPr>
      <w:r>
        <w:rPr>
          <w:noProof/>
        </w:rPr>
        <w:lastRenderedPageBreak/>
        <w:drawing>
          <wp:inline distT="0" distB="0" distL="0" distR="0" wp14:anchorId="42EE77DB" wp14:editId="5178E19A">
            <wp:extent cx="6477000" cy="3646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F4023" w14:textId="448F4D7D" w:rsidR="00D824F6" w:rsidRDefault="009D551E" w:rsidP="009D551E">
      <w:pPr>
        <w:pStyle w:val="a6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Исходная картинка</w:t>
      </w:r>
    </w:p>
    <w:p w14:paraId="6DCC5973" w14:textId="77777777" w:rsidR="009D551E" w:rsidRDefault="009D551E" w:rsidP="009D551E">
      <w:pPr>
        <w:pStyle w:val="a6"/>
        <w:keepNext/>
      </w:pPr>
      <w:r>
        <w:rPr>
          <w:noProof/>
        </w:rPr>
        <w:drawing>
          <wp:inline distT="0" distB="0" distL="0" distR="0" wp14:anchorId="2573B101" wp14:editId="625A47F5">
            <wp:extent cx="1219200" cy="1219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08FB4" w14:textId="369C28F4" w:rsidR="009D551E" w:rsidRDefault="009D551E" w:rsidP="009D551E">
      <w:pPr>
        <w:pStyle w:val="a6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ЧБ картинка 128</w:t>
      </w:r>
      <w:r>
        <w:rPr>
          <w:lang w:val="en-US"/>
        </w:rPr>
        <w:t>x</w:t>
      </w:r>
      <w:r>
        <w:t>128</w:t>
      </w:r>
    </w:p>
    <w:p w14:paraId="6BE5E134" w14:textId="77777777" w:rsidR="009D551E" w:rsidRDefault="009D551E" w:rsidP="009D551E">
      <w:pPr>
        <w:pStyle w:val="a6"/>
        <w:keepNext/>
      </w:pPr>
      <w:r w:rsidRPr="009D551E">
        <mc:AlternateContent>
          <mc:Choice Requires="wps">
            <w:drawing>
              <wp:inline distT="0" distB="0" distL="0" distR="0" wp14:anchorId="30459A5B" wp14:editId="793F6F6B">
                <wp:extent cx="304800" cy="304800"/>
                <wp:effectExtent l="0" t="0" r="0" b="0"/>
                <wp:docPr id="4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3B7CB6" id="Rectangl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DWjuPi6QEAAMQDAAAOAAAAAAAAAAAAAAAAAC4CAABkcnMvZTJvRG9jLnhtbFBLAQIt&#10;ABQABgAIAAAAIQBMoOks2AAAAAMBAAAPAAAAAAAAAAAAAAAAAEMEAABkcnMvZG93bnJldi54bWxQ&#10;SwUGAAAAAAQABADzAAAASA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1A25E53" wp14:editId="1D0952C6">
            <wp:extent cx="6193790" cy="1284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D688C" w14:textId="745A3945" w:rsidR="009D551E" w:rsidRDefault="009D551E" w:rsidP="009D551E">
      <w:pPr>
        <w:pStyle w:val="a6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Взятие средней строчки и ее квантование</w:t>
      </w:r>
    </w:p>
    <w:p w14:paraId="50A0A8FC" w14:textId="77777777" w:rsidR="009D551E" w:rsidRDefault="009D551E" w:rsidP="009D551E">
      <w:pPr>
        <w:pStyle w:val="2-"/>
      </w:pPr>
      <w:r>
        <w:t>Исходная последовательность без сжатия:</w:t>
      </w:r>
    </w:p>
    <w:p w14:paraId="398421F7" w14:textId="041CA88E" w:rsidR="009D551E" w:rsidRDefault="009D551E" w:rsidP="009D551E">
      <w:pPr>
        <w:pStyle w:val="2-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60,60,60,140,160,160,160,100,120,40,20,180,140,180,180,140,160,200,140,140,120,140,120,20,40,20,40,80,40,80,20,40,100,160,140,160,200,200,140,160,140,160,180,140,140,180,220,180,200,220,240,200,160,180,240,160,60,80,80,80,180,120,180,140,220,200,120,100,60,100,120,120,100,80,60,240,240,240,240,220,180,180,22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lastRenderedPageBreak/>
        <w:t>0,200,160,160,200,200,160,140,160,160,140,120,140,180,160,160,140,120,100,100,80,80,100,100,100,100,100,100,40,20,40,40,40,40,40,40,40,40,40,40,40,40,40,40,40,40</w:t>
      </w:r>
    </w:p>
    <w:p w14:paraId="5A7AF593" w14:textId="1DBE36E0" w:rsidR="009D551E" w:rsidRDefault="009D551E" w:rsidP="009D551E">
      <w:pPr>
        <w:pStyle w:val="3-"/>
      </w:pPr>
      <w:r w:rsidRPr="009D551E">
        <w:t>Длина = 470</w:t>
      </w:r>
    </w:p>
    <w:p w14:paraId="254BF091" w14:textId="29EDFC2A" w:rsidR="009D551E" w:rsidRPr="009D551E" w:rsidRDefault="009D551E" w:rsidP="009D551E">
      <w:pPr>
        <w:pStyle w:val="2-"/>
      </w:pPr>
      <w:r w:rsidRPr="009D551E">
        <w:t>Отсортированный по неубыванию массив частоты встречаемости символов:</w:t>
      </w:r>
    </w:p>
    <w:p w14:paraId="6F890753" w14:textId="0599D21D" w:rsidR="009D551E" w:rsidRDefault="009D551E" w:rsidP="009D551E">
      <w:pPr>
        <w:pStyle w:val="2-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[(0, 0.0), (13, 0.0), (1, 5.0), (11, 5.0), (3, 6.0), (12, 6.0), (4, 8.0), (6, 9.0), (10, 9.0), (9, 12.0), (5, 13.0), (7, 16.0), (8, 17.0), (2, 22.0)]</w:t>
      </w:r>
    </w:p>
    <w:p w14:paraId="791E5961" w14:textId="17A18BF7" w:rsidR="009D551E" w:rsidRDefault="009D551E" w:rsidP="009D551E">
      <w:pPr>
        <w:pStyle w:val="3-"/>
        <w:rPr>
          <w:shd w:val="clear" w:color="auto" w:fill="FFFFFF"/>
        </w:rPr>
      </w:pPr>
      <w:r>
        <w:rPr>
          <w:shd w:val="clear" w:color="auto" w:fill="FFFFFF"/>
        </w:rPr>
        <w:t>Кол-во символов алфавита 12</w:t>
      </w:r>
    </w:p>
    <w:p w14:paraId="2B833469" w14:textId="7AD6D750" w:rsidR="009D551E" w:rsidRDefault="009D551E" w:rsidP="009D551E">
      <w:pPr>
        <w:pStyle w:val="3-"/>
        <w:rPr>
          <w:shd w:val="clear" w:color="auto" w:fill="FFFFFF"/>
        </w:rPr>
      </w:pPr>
      <w:r>
        <w:rPr>
          <w:shd w:val="clear" w:color="auto" w:fill="FFFFFF"/>
        </w:rPr>
        <w:t>Энтропия 3.421741318443333</w:t>
      </w:r>
    </w:p>
    <w:p w14:paraId="1F0F200F" w14:textId="2B8F158A" w:rsidR="009D551E" w:rsidRDefault="009D551E" w:rsidP="009D551E">
      <w:pPr>
        <w:pStyle w:val="2-"/>
        <w:rPr>
          <w:shd w:val="clear" w:color="auto" w:fill="FFFFFF"/>
        </w:rPr>
      </w:pPr>
      <w:r>
        <w:rPr>
          <w:shd w:val="clear" w:color="auto" w:fill="FFFFFF"/>
        </w:rPr>
        <w:t>Коды Шеннона-Фано:</w:t>
      </w:r>
    </w:p>
    <w:p w14:paraId="2B3A187D" w14:textId="3A29A39D" w:rsidR="009D551E" w:rsidRDefault="009D551E" w:rsidP="009D551E">
      <w:pPr>
        <w:pStyle w:val="3-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['', '1111', '011', '1011', '110', '1001', '0011', '000', '1110', '010', '1010', '1000', '0010', '']</w:t>
      </w:r>
    </w:p>
    <w:p w14:paraId="3531AAC7" w14:textId="77777777" w:rsidR="009D551E" w:rsidRDefault="009D551E" w:rsidP="009D551E">
      <w:pPr>
        <w:pStyle w:val="3-"/>
      </w:pPr>
      <w:r>
        <w:rPr>
          <w:rFonts w:ascii="Consolas" w:hAnsi="Consolas"/>
          <w:noProof/>
          <w:color w:val="24292E"/>
          <w:sz w:val="18"/>
          <w:szCs w:val="18"/>
          <w:shd w:val="clear" w:color="auto" w:fill="FFFFFF"/>
        </w:rPr>
        <w:drawing>
          <wp:inline distT="0" distB="0" distL="0" distR="0" wp14:anchorId="5734E5F9" wp14:editId="25915BEC">
            <wp:extent cx="6477000" cy="45173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51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68E35" w14:textId="42DFDFA4" w:rsidR="009D551E" w:rsidRDefault="009D551E" w:rsidP="009D551E">
      <w:pPr>
        <w:pStyle w:val="a6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Кодовое дерево Хаффмана</w:t>
      </w:r>
    </w:p>
    <w:p w14:paraId="2193731E" w14:textId="2F3DECEF" w:rsidR="002A070C" w:rsidRDefault="002A070C" w:rsidP="002A070C">
      <w:pPr>
        <w:pStyle w:val="2-"/>
      </w:pPr>
      <w:r>
        <w:lastRenderedPageBreak/>
        <w:t>Коды Хаффмана:</w:t>
      </w:r>
    </w:p>
    <w:p w14:paraId="75B764C9" w14:textId="7A98F934" w:rsidR="002A070C" w:rsidRDefault="002A070C" w:rsidP="002A070C">
      <w:pPr>
        <w:pStyle w:val="2-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['', '01011', '111', '0000', '0001', '010', '1001', '110', '101', '100', '0011', '11011', '1000', '']</w:t>
      </w:r>
    </w:p>
    <w:p w14:paraId="599D4377" w14:textId="6B66D596" w:rsidR="002A070C" w:rsidRDefault="002A070C" w:rsidP="002A070C">
      <w:pPr>
        <w:pStyle w:val="2-"/>
      </w:pPr>
      <w:r w:rsidRPr="002A070C">
        <w:t>Двоичный равномерный односимвольный код</w:t>
      </w:r>
      <w:r>
        <w:t>:</w:t>
      </w:r>
    </w:p>
    <w:p w14:paraId="631CD553" w14:textId="5EC0CE77" w:rsidR="002A070C" w:rsidRDefault="002A070C" w:rsidP="002A070C">
      <w:pPr>
        <w:pStyle w:val="2-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11110011110011110010001100101000001010000010100000110010011110001010001010010110100100011001011010010110100100011001010000011001000100011001000110011110001000110011110001010010100010100101000101000010100010100001010010100011001001010000010001100101000001100100011001000100011001010000010001100101000001011010010001100100011001011010011011100101101001100100011011100111100001100100010100000101101001111000010100000111100101000010100001010000101101001111000101101001000110011011100110010001111000110010011110011001001111000111100011001001010000111100111100001111000011110000111100001101110010110100101101001101110011001000101000001010000011001000110010001010000010001100101000001010000010001100111100010001100101101001010000010100000100011001111000110010011001001010000101000011001001100100110010011001001100100110010010100010100101000101000101000101000101000101000101000101000101000101000101000101000101000101000101000101000</w:t>
      </w:r>
    </w:p>
    <w:p w14:paraId="25BD9E9F" w14:textId="0C1F9738" w:rsidR="002A070C" w:rsidRDefault="002A070C" w:rsidP="002A070C">
      <w:pPr>
        <w:pStyle w:val="3-"/>
        <w:rPr>
          <w:shd w:val="clear" w:color="auto" w:fill="FFFFFF"/>
        </w:rPr>
      </w:pPr>
      <w:r>
        <w:rPr>
          <w:shd w:val="clear" w:color="auto" w:fill="FFFFFF"/>
        </w:rPr>
        <w:t>Длина = 923</w:t>
      </w:r>
    </w:p>
    <w:p w14:paraId="32F904BA" w14:textId="774C27C6" w:rsidR="002A070C" w:rsidRDefault="002A070C" w:rsidP="002A070C">
      <w:pPr>
        <w:pStyle w:val="2-"/>
      </w:pPr>
      <w:r>
        <w:t>Шеннон-Фано:</w:t>
      </w:r>
    </w:p>
    <w:p w14:paraId="3F9ECF44" w14:textId="4E83268C" w:rsidR="002A070C" w:rsidRDefault="002A070C" w:rsidP="002A070C">
      <w:pPr>
        <w:pStyle w:val="2-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1011101110110001110111011101001001101111110100000100100001110101000000000110000011111101111110111100111101111011100111100001110101010100001110000111001000000001010000101010100000101010111001000101110101111011011001000110100001000101000111001101110010011001110011101011001000100010001010000100101000101011101110101010101110000111011100000011000010111011100000011100110011101101001100110011001100110010111111011011011011011011011011011011011011011011011011</w:t>
      </w:r>
    </w:p>
    <w:p w14:paraId="186A9E21" w14:textId="1876CFDF" w:rsidR="002A070C" w:rsidRDefault="002A070C" w:rsidP="002A070C">
      <w:pPr>
        <w:pStyle w:val="3-"/>
      </w:pPr>
      <w:r>
        <w:rPr>
          <w:shd w:val="clear" w:color="auto" w:fill="FFFFFF"/>
        </w:rPr>
        <w:t>Длина = 454</w:t>
      </w:r>
    </w:p>
    <w:p w14:paraId="790515CF" w14:textId="73EBA53D" w:rsidR="002A070C" w:rsidRDefault="002A070C" w:rsidP="002A070C">
      <w:pPr>
        <w:pStyle w:val="2-"/>
      </w:pPr>
      <w:r>
        <w:t>Хаффман:</w:t>
      </w:r>
    </w:p>
    <w:p w14:paraId="322F15F7" w14:textId="21115D67" w:rsidR="002A070C" w:rsidRDefault="002A070C" w:rsidP="002A070C">
      <w:pPr>
        <w:pStyle w:val="2-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000000000000110101101101010100111101011100110100100110101001111011010011101001010111110101111100011110001010111110101011101010011001111010111010110011011010011011100001111011100000111011001000101000000010001000110010011001101101100111001010000001010011001010000100001000100010001000110111001001101100111011010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lastRenderedPageBreak/>
        <w:t>0110011101110101101110100111010010110111010010100100001000101001001001001001011101011111111111111111111111111111111111111111111111111</w:t>
      </w:r>
    </w:p>
    <w:p w14:paraId="32390585" w14:textId="1606E4EA" w:rsidR="002A070C" w:rsidRDefault="002A070C" w:rsidP="002A070C">
      <w:pPr>
        <w:pStyle w:val="3-"/>
        <w:rPr>
          <w:shd w:val="clear" w:color="auto" w:fill="FFFFFF"/>
        </w:rPr>
      </w:pPr>
      <w:r>
        <w:rPr>
          <w:shd w:val="clear" w:color="auto" w:fill="FFFFFF"/>
        </w:rPr>
        <w:t>Длина = 442</w:t>
      </w:r>
    </w:p>
    <w:p w14:paraId="53294B0F" w14:textId="0816C247" w:rsidR="002A070C" w:rsidRPr="002A070C" w:rsidRDefault="002A070C" w:rsidP="002A070C">
      <w:pPr>
        <w:pStyle w:val="2-"/>
      </w:pPr>
      <w:r w:rsidRPr="002A070C">
        <w:t xml:space="preserve">Степень сжатия двоичным равномерным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470</m:t>
            </m:r>
          </m:num>
          <m:den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923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8</m:t>
                </m:r>
              </m:den>
            </m:f>
          </m:den>
        </m:f>
        <m:r>
          <m:rPr>
            <m:sty m:val="bi"/>
          </m:rPr>
          <w:rPr>
            <w:rFonts w:ascii="Cambria Math" w:hAnsi="Cambria Math"/>
          </w:rPr>
          <m:t>=4.07</m:t>
        </m:r>
      </m:oMath>
    </w:p>
    <w:p w14:paraId="72316BFE" w14:textId="43427965" w:rsidR="002A070C" w:rsidRPr="002A070C" w:rsidRDefault="002A070C" w:rsidP="002A070C">
      <w:pPr>
        <w:pStyle w:val="2-"/>
      </w:pPr>
      <w:r w:rsidRPr="002A070C">
        <w:t xml:space="preserve">Степень сжатия Шенноном-Фано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470</m:t>
            </m:r>
          </m:num>
          <m:den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454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8</m:t>
                </m:r>
              </m:den>
            </m:f>
          </m:den>
        </m:f>
        <m:r>
          <m:rPr>
            <m:sty m:val="bi"/>
          </m:rPr>
          <w:rPr>
            <w:rFonts w:ascii="Cambria Math" w:hAnsi="Cambria Math"/>
          </w:rPr>
          <m:t xml:space="preserve"> = 8.28</m:t>
        </m:r>
      </m:oMath>
    </w:p>
    <w:p w14:paraId="6D08DE8A" w14:textId="6DCFA142" w:rsidR="002A070C" w:rsidRPr="002A070C" w:rsidRDefault="002A070C" w:rsidP="002A070C">
      <w:pPr>
        <w:pStyle w:val="2-"/>
      </w:pPr>
      <w:r w:rsidRPr="002A070C">
        <w:t xml:space="preserve">Степень сжатия Хаффманом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470</m:t>
            </m:r>
          </m:num>
          <m:den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442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8</m:t>
                </m:r>
              </m:den>
            </m:f>
          </m:den>
        </m:f>
        <m:r>
          <m:rPr>
            <m:sty m:val="bi"/>
          </m:rPr>
          <w:rPr>
            <w:rFonts w:ascii="Cambria Math" w:hAnsi="Cambria Math"/>
          </w:rPr>
          <m:t>=8.5</m:t>
        </m:r>
      </m:oMath>
    </w:p>
    <w:p w14:paraId="084E4A4C" w14:textId="6FCF95CC" w:rsidR="002A070C" w:rsidRPr="002A070C" w:rsidRDefault="002A070C" w:rsidP="002A070C">
      <w:pPr>
        <w:pStyle w:val="2-"/>
      </w:pPr>
      <w:r w:rsidRPr="002A070C">
        <w:t>Избыточно</w:t>
      </w:r>
      <w:r>
        <w:t>с</w:t>
      </w:r>
      <w:r w:rsidRPr="002A070C">
        <w:t xml:space="preserve">ть Шеннона-Фано 16.01711123925338 </w:t>
      </w:r>
      <w:r>
        <w:t>битов</w:t>
      </w:r>
    </w:p>
    <w:p w14:paraId="4455C435" w14:textId="7A75FFB8" w:rsidR="002A070C" w:rsidRPr="002A070C" w:rsidRDefault="002A070C" w:rsidP="002A070C">
      <w:pPr>
        <w:pStyle w:val="2-"/>
      </w:pPr>
      <w:r w:rsidRPr="002A070C">
        <w:t>Избыточно</w:t>
      </w:r>
      <w:r>
        <w:t>с</w:t>
      </w:r>
      <w:r w:rsidRPr="002A070C">
        <w:t xml:space="preserve">ть Хаффмана 4.017111239253381 </w:t>
      </w:r>
      <w:r>
        <w:t>битов</w:t>
      </w:r>
    </w:p>
    <w:p w14:paraId="7D0E1A4E" w14:textId="77777777" w:rsidR="002A070C" w:rsidRDefault="002A070C" w:rsidP="002A070C">
      <w:pPr>
        <w:pStyle w:val="1-"/>
      </w:pPr>
      <w:r>
        <w:lastRenderedPageBreak/>
        <w:t xml:space="preserve">Выводы: </w:t>
      </w:r>
    </w:p>
    <w:p w14:paraId="70CE7FFF" w14:textId="0C7BA12F" w:rsidR="002A070C" w:rsidRDefault="002A070C" w:rsidP="002A070C">
      <w:pPr>
        <w:pStyle w:val="a0"/>
      </w:pPr>
      <w:r>
        <w:t>Кодирование методом Шеннона-Фано устарело, так как в среднем он выдает такие же результаты, как и алгоритм Хаффм</w:t>
      </w:r>
      <w:bookmarkStart w:id="4" w:name="_GoBack"/>
      <w:bookmarkEnd w:id="4"/>
      <w:r>
        <w:t>ана, но иногда дает результаты хуже, как видно на этом примере</w:t>
      </w:r>
    </w:p>
    <w:sectPr w:rsidR="002A070C" w:rsidSect="00260C28">
      <w:pgSz w:w="11906" w:h="16838"/>
      <w:pgMar w:top="1134" w:right="567" w:bottom="1134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BED6D1" w14:textId="77777777" w:rsidR="004D433C" w:rsidRDefault="004D433C" w:rsidP="007C58E5">
      <w:r>
        <w:separator/>
      </w:r>
    </w:p>
  </w:endnote>
  <w:endnote w:type="continuationSeparator" w:id="0">
    <w:p w14:paraId="21D11F64" w14:textId="77777777" w:rsidR="004D433C" w:rsidRDefault="004D433C" w:rsidP="007C58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8AAA2D" w14:textId="77777777" w:rsidR="004D433C" w:rsidRDefault="004D433C" w:rsidP="007C58E5">
      <w:r>
        <w:separator/>
      </w:r>
    </w:p>
  </w:footnote>
  <w:footnote w:type="continuationSeparator" w:id="0">
    <w:p w14:paraId="76D3643D" w14:textId="77777777" w:rsidR="004D433C" w:rsidRDefault="004D433C" w:rsidP="007C58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FD1613"/>
    <w:multiLevelType w:val="hybridMultilevel"/>
    <w:tmpl w:val="25C0B3E4"/>
    <w:lvl w:ilvl="0" w:tplc="78BEA9F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FB0D7D"/>
    <w:multiLevelType w:val="hybridMultilevel"/>
    <w:tmpl w:val="58FAFB4A"/>
    <w:lvl w:ilvl="0" w:tplc="08D07650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D649B5"/>
    <w:multiLevelType w:val="hybridMultilevel"/>
    <w:tmpl w:val="BE485E92"/>
    <w:lvl w:ilvl="0" w:tplc="120485FC">
      <w:start w:val="1"/>
      <w:numFmt w:val="decimal"/>
      <w:pStyle w:val="a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2B57CA"/>
    <w:multiLevelType w:val="hybridMultilevel"/>
    <w:tmpl w:val="74C08008"/>
    <w:lvl w:ilvl="0" w:tplc="83AE090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attachedTemplate r:id="rId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51E"/>
    <w:rsid w:val="000955B3"/>
    <w:rsid w:val="000A1311"/>
    <w:rsid w:val="000C0F63"/>
    <w:rsid w:val="000C6F4B"/>
    <w:rsid w:val="000E4C6C"/>
    <w:rsid w:val="00136799"/>
    <w:rsid w:val="00260C28"/>
    <w:rsid w:val="00286CDE"/>
    <w:rsid w:val="002A070C"/>
    <w:rsid w:val="002A7F5F"/>
    <w:rsid w:val="002C5DDE"/>
    <w:rsid w:val="0030675E"/>
    <w:rsid w:val="003B21D4"/>
    <w:rsid w:val="003B57F8"/>
    <w:rsid w:val="003C34CE"/>
    <w:rsid w:val="003F54C3"/>
    <w:rsid w:val="00412D89"/>
    <w:rsid w:val="00464DF2"/>
    <w:rsid w:val="0048281F"/>
    <w:rsid w:val="004B1E93"/>
    <w:rsid w:val="004C7EB7"/>
    <w:rsid w:val="004D433C"/>
    <w:rsid w:val="004E59C5"/>
    <w:rsid w:val="005728E8"/>
    <w:rsid w:val="0059194E"/>
    <w:rsid w:val="005A050A"/>
    <w:rsid w:val="00770991"/>
    <w:rsid w:val="007966AE"/>
    <w:rsid w:val="007C58E5"/>
    <w:rsid w:val="007D4BA5"/>
    <w:rsid w:val="007F001F"/>
    <w:rsid w:val="00835D0B"/>
    <w:rsid w:val="008A664A"/>
    <w:rsid w:val="008C16E7"/>
    <w:rsid w:val="008C7FB4"/>
    <w:rsid w:val="008E7E34"/>
    <w:rsid w:val="00904B5C"/>
    <w:rsid w:val="009D551E"/>
    <w:rsid w:val="00A155CB"/>
    <w:rsid w:val="00A95FDB"/>
    <w:rsid w:val="00AA159D"/>
    <w:rsid w:val="00BB15C6"/>
    <w:rsid w:val="00BC2C1A"/>
    <w:rsid w:val="00BC5285"/>
    <w:rsid w:val="00BC74C9"/>
    <w:rsid w:val="00BE7756"/>
    <w:rsid w:val="00C133BC"/>
    <w:rsid w:val="00C36C91"/>
    <w:rsid w:val="00C9116C"/>
    <w:rsid w:val="00CD3304"/>
    <w:rsid w:val="00CE6E26"/>
    <w:rsid w:val="00D71B64"/>
    <w:rsid w:val="00D824F6"/>
    <w:rsid w:val="00DC19B7"/>
    <w:rsid w:val="00DC574A"/>
    <w:rsid w:val="00DD3B64"/>
    <w:rsid w:val="00E6573E"/>
    <w:rsid w:val="00EB5743"/>
    <w:rsid w:val="00EC2FD0"/>
    <w:rsid w:val="00FC2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BB60BD"/>
  <w15:docId w15:val="{546CA0F6-409F-44B8-890F-5C16A0B6F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C19B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rsid w:val="00BC2C1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6F4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58E5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C58E5"/>
  </w:style>
  <w:style w:type="paragraph" w:styleId="Footer">
    <w:name w:val="footer"/>
    <w:basedOn w:val="Normal"/>
    <w:link w:val="FooterChar"/>
    <w:uiPriority w:val="99"/>
    <w:unhideWhenUsed/>
    <w:rsid w:val="007C58E5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C58E5"/>
  </w:style>
  <w:style w:type="paragraph" w:styleId="BalloonText">
    <w:name w:val="Balloon Text"/>
    <w:basedOn w:val="Normal"/>
    <w:link w:val="BalloonTextChar"/>
    <w:uiPriority w:val="99"/>
    <w:semiHidden/>
    <w:unhideWhenUsed/>
    <w:rsid w:val="007C58E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58E5"/>
    <w:rPr>
      <w:rFonts w:ascii="Tahoma" w:hAnsi="Tahoma" w:cs="Tahoma"/>
      <w:sz w:val="16"/>
      <w:szCs w:val="16"/>
    </w:rPr>
  </w:style>
  <w:style w:type="paragraph" w:customStyle="1" w:styleId="a0">
    <w:name w:val="Основной текст"/>
    <w:basedOn w:val="Normal"/>
    <w:qFormat/>
    <w:rsid w:val="00BC5285"/>
    <w:pPr>
      <w:spacing w:after="120" w:line="360" w:lineRule="auto"/>
      <w:ind w:firstLine="850"/>
      <w:jc w:val="both"/>
    </w:pPr>
  </w:style>
  <w:style w:type="paragraph" w:customStyle="1" w:styleId="a1">
    <w:name w:val="Определение"/>
    <w:basedOn w:val="Normal"/>
    <w:qFormat/>
    <w:rsid w:val="00286CDE"/>
    <w:pPr>
      <w:spacing w:after="120" w:line="360" w:lineRule="auto"/>
      <w:ind w:left="851" w:hanging="851"/>
    </w:pPr>
    <w:rPr>
      <w:i/>
    </w:rPr>
  </w:style>
  <w:style w:type="paragraph" w:customStyle="1" w:styleId="a2">
    <w:name w:val="Формула"/>
    <w:basedOn w:val="Normal"/>
    <w:qFormat/>
    <w:rsid w:val="00BC5285"/>
    <w:pPr>
      <w:suppressAutoHyphens/>
      <w:spacing w:before="120" w:after="240"/>
      <w:ind w:left="1411" w:hanging="1411"/>
    </w:pPr>
  </w:style>
  <w:style w:type="paragraph" w:customStyle="1" w:styleId="a">
    <w:name w:val="Список"/>
    <w:basedOn w:val="a2"/>
    <w:qFormat/>
    <w:rsid w:val="00BC5285"/>
    <w:pPr>
      <w:widowControl w:val="0"/>
      <w:numPr>
        <w:numId w:val="4"/>
      </w:numPr>
      <w:suppressAutoHyphens w:val="0"/>
      <w:spacing w:before="100" w:beforeAutospacing="1" w:after="120" w:line="360" w:lineRule="auto"/>
    </w:pPr>
  </w:style>
  <w:style w:type="paragraph" w:customStyle="1" w:styleId="a3">
    <w:name w:val="Колонтитул"/>
    <w:basedOn w:val="Footer"/>
    <w:qFormat/>
    <w:rsid w:val="00BC5285"/>
    <w:pPr>
      <w:jc w:val="center"/>
    </w:pPr>
    <w:rPr>
      <w:i/>
      <w:sz w:val="22"/>
    </w:rPr>
  </w:style>
  <w:style w:type="paragraph" w:customStyle="1" w:styleId="a4">
    <w:name w:val="Примечание"/>
    <w:basedOn w:val="a1"/>
    <w:qFormat/>
    <w:rsid w:val="00BC5285"/>
    <w:pPr>
      <w:spacing w:line="240" w:lineRule="auto"/>
      <w:ind w:left="850" w:hanging="850"/>
    </w:pPr>
    <w:rPr>
      <w:sz w:val="22"/>
    </w:rPr>
  </w:style>
  <w:style w:type="paragraph" w:customStyle="1" w:styleId="a5">
    <w:name w:val="Название таблицы"/>
    <w:basedOn w:val="a4"/>
    <w:qFormat/>
    <w:rsid w:val="00BC5285"/>
    <w:pPr>
      <w:suppressAutoHyphens/>
      <w:ind w:left="0" w:firstLine="0"/>
    </w:pPr>
    <w:rPr>
      <w:b/>
    </w:rPr>
  </w:style>
  <w:style w:type="paragraph" w:customStyle="1" w:styleId="a6">
    <w:name w:val="Название рисунка"/>
    <w:basedOn w:val="a5"/>
    <w:link w:val="a7"/>
    <w:qFormat/>
    <w:rsid w:val="00BC5285"/>
    <w:pPr>
      <w:jc w:val="center"/>
    </w:pPr>
    <w:rPr>
      <w:b w:val="0"/>
    </w:rPr>
  </w:style>
  <w:style w:type="character" w:styleId="PlaceholderText">
    <w:name w:val="Placeholder Text"/>
    <w:basedOn w:val="DefaultParagraphFont"/>
    <w:uiPriority w:val="99"/>
    <w:semiHidden/>
    <w:rsid w:val="00412D89"/>
    <w:rPr>
      <w:color w:val="808080"/>
    </w:rPr>
  </w:style>
  <w:style w:type="paragraph" w:customStyle="1" w:styleId="1-">
    <w:name w:val="Заголовок 1-го уровня"/>
    <w:basedOn w:val="Normal"/>
    <w:link w:val="1-Char"/>
    <w:qFormat/>
    <w:rsid w:val="00DC19B7"/>
    <w:pPr>
      <w:keepNext/>
      <w:keepLines/>
      <w:pageBreakBefore/>
      <w:suppressAutoHyphens/>
      <w:autoSpaceDE w:val="0"/>
      <w:autoSpaceDN w:val="0"/>
      <w:adjustRightInd w:val="0"/>
      <w:spacing w:after="240" w:line="360" w:lineRule="auto"/>
      <w:jc w:val="center"/>
    </w:pPr>
    <w:rPr>
      <w:rFonts w:eastAsiaTheme="minorEastAsia"/>
      <w:b/>
      <w:bCs/>
      <w:iCs/>
      <w:caps/>
      <w:sz w:val="28"/>
      <w:szCs w:val="32"/>
    </w:rPr>
  </w:style>
  <w:style w:type="paragraph" w:customStyle="1" w:styleId="2-">
    <w:name w:val="Заголовок 2-го уровня"/>
    <w:basedOn w:val="Normal"/>
    <w:link w:val="2-0"/>
    <w:qFormat/>
    <w:rsid w:val="00BC5285"/>
    <w:pPr>
      <w:keepNext/>
      <w:suppressAutoHyphens/>
      <w:autoSpaceDE w:val="0"/>
      <w:autoSpaceDN w:val="0"/>
      <w:adjustRightInd w:val="0"/>
      <w:spacing w:after="240" w:line="360" w:lineRule="auto"/>
    </w:pPr>
    <w:rPr>
      <w:rFonts w:eastAsiaTheme="minorEastAsia"/>
      <w:b/>
      <w:bCs/>
      <w:iCs/>
    </w:rPr>
  </w:style>
  <w:style w:type="character" w:customStyle="1" w:styleId="1-Char">
    <w:name w:val="Заголовок 1-го уровня Char"/>
    <w:basedOn w:val="DefaultParagraphFont"/>
    <w:link w:val="1-"/>
    <w:rsid w:val="00DC19B7"/>
    <w:rPr>
      <w:rFonts w:ascii="Times New Roman" w:eastAsiaTheme="minorEastAsia" w:hAnsi="Times New Roman" w:cs="Times New Roman"/>
      <w:b/>
      <w:bCs/>
      <w:iCs/>
      <w:caps/>
      <w:sz w:val="28"/>
      <w:szCs w:val="32"/>
      <w:lang w:eastAsia="ru-RU"/>
    </w:rPr>
  </w:style>
  <w:style w:type="paragraph" w:customStyle="1" w:styleId="3-">
    <w:name w:val="Заголовок 3-го уровня"/>
    <w:basedOn w:val="Normal"/>
    <w:link w:val="3-0"/>
    <w:qFormat/>
    <w:rsid w:val="00BC5285"/>
    <w:pPr>
      <w:keepNext/>
      <w:suppressAutoHyphens/>
      <w:autoSpaceDE w:val="0"/>
      <w:autoSpaceDN w:val="0"/>
      <w:adjustRightInd w:val="0"/>
      <w:spacing w:after="240" w:line="360" w:lineRule="auto"/>
    </w:pPr>
    <w:rPr>
      <w:rFonts w:eastAsia="OpenSymbol"/>
      <w:i/>
    </w:rPr>
  </w:style>
  <w:style w:type="character" w:customStyle="1" w:styleId="2-0">
    <w:name w:val="Заголовок 2-го уровня Знак"/>
    <w:basedOn w:val="DefaultParagraphFont"/>
    <w:link w:val="2-"/>
    <w:rsid w:val="00BC5285"/>
    <w:rPr>
      <w:rFonts w:ascii="Times New Roman" w:eastAsiaTheme="minorEastAsia" w:hAnsi="Times New Roman" w:cs="Times New Roman"/>
      <w:b/>
      <w:bCs/>
      <w:iCs/>
      <w:sz w:val="24"/>
      <w:szCs w:val="24"/>
      <w:lang w:eastAsia="ru-RU"/>
    </w:rPr>
  </w:style>
  <w:style w:type="character" w:customStyle="1" w:styleId="3-0">
    <w:name w:val="Заголовок 3-го уровня Знак"/>
    <w:basedOn w:val="DefaultParagraphFont"/>
    <w:link w:val="3-"/>
    <w:rsid w:val="00BC5285"/>
    <w:rPr>
      <w:rFonts w:ascii="Times New Roman" w:eastAsia="OpenSymbol" w:hAnsi="Times New Roman" w:cs="Times New Roman"/>
      <w:i/>
      <w:sz w:val="24"/>
      <w:szCs w:val="24"/>
      <w:lang w:eastAsia="ru-RU"/>
    </w:rPr>
  </w:style>
  <w:style w:type="character" w:customStyle="1" w:styleId="a7">
    <w:name w:val="Название рисунка Знак"/>
    <w:basedOn w:val="DefaultParagraphFont"/>
    <w:link w:val="a6"/>
    <w:rsid w:val="00BC5285"/>
    <w:rPr>
      <w:rFonts w:ascii="Times New Roman" w:eastAsia="Times New Roman" w:hAnsi="Times New Roman" w:cs="Times New Roman"/>
      <w:i/>
      <w:szCs w:val="24"/>
      <w:lang w:eastAsia="ru-RU"/>
    </w:rPr>
  </w:style>
  <w:style w:type="table" w:styleId="TableGrid">
    <w:name w:val="Table Grid"/>
    <w:basedOn w:val="TableNormal"/>
    <w:uiPriority w:val="59"/>
    <w:rsid w:val="00C9116C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C2C1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BC2C1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C2C1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C2C1A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6F4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9D551E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4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6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7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1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16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1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5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2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12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4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6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53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6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4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8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7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5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9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5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5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93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9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23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3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43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9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7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9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5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57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3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2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1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1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2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11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79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8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1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44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84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7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29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40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8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1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1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17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1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83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3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8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2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8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0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4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9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4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4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2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8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9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85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1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adim\Desktop\ck\&#1056;&#1072;&#1073;&#1086;&#1090;&#1072;_&#1050;&#1083;&#1080;&#1096;&#1077;&#1074;&#1080;&#1095;&#1042;&#1072;&#1076;&#1080;&#1084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843995-2B20-4694-9B1C-B1969CEB7C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Работа_КлишевичВадим.dotx</Template>
  <TotalTime>23</TotalTime>
  <Pages>6</Pages>
  <Words>627</Words>
  <Characters>3574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Вадим Клишевич</dc:creator>
  <cp:lastModifiedBy>Клишевич Вадим Александрович</cp:lastModifiedBy>
  <cp:revision>1</cp:revision>
  <dcterms:created xsi:type="dcterms:W3CDTF">2019-10-08T14:40:00Z</dcterms:created>
  <dcterms:modified xsi:type="dcterms:W3CDTF">2019-10-08T15:03:00Z</dcterms:modified>
</cp:coreProperties>
</file>